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CE0BE" w14:textId="77777777" w:rsidR="006076AD" w:rsidRDefault="002F7600">
      <w:pPr>
        <w:pStyle w:val="Title"/>
      </w:pPr>
      <w:proofErr w:type="spellStart"/>
      <w:r>
        <w:t>Int</w:t>
      </w:r>
      <w:proofErr w:type="spellEnd"/>
      <w:r>
        <w:t xml:space="preserve"> 234 – CA 2</w:t>
      </w:r>
    </w:p>
    <w:p w14:paraId="4EA6C059" w14:textId="4D6EEADF" w:rsidR="006076AD" w:rsidRDefault="002F7600">
      <w:pPr>
        <w:pStyle w:val="Heading1"/>
      </w:pPr>
      <w:r>
        <w:t>1</w:t>
      </w:r>
    </w:p>
    <w:p w14:paraId="762999B6" w14:textId="33355949" w:rsidR="006076AD" w:rsidRDefault="006908BE">
      <w:r>
        <w:rPr>
          <w:noProof/>
        </w:rPr>
        <w:drawing>
          <wp:anchor distT="0" distB="0" distL="114300" distR="114300" simplePos="0" relativeHeight="251659264" behindDoc="0" locked="0" layoutInCell="1" allowOverlap="1" wp14:anchorId="79441C1F" wp14:editId="7647E123">
            <wp:simplePos x="0" y="0"/>
            <wp:positionH relativeFrom="column">
              <wp:posOffset>-95250</wp:posOffset>
            </wp:positionH>
            <wp:positionV relativeFrom="paragraph">
              <wp:posOffset>401320</wp:posOffset>
            </wp:positionV>
            <wp:extent cx="6675120" cy="37528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AC67E" w14:textId="66F7C734" w:rsidR="006076AD" w:rsidRDefault="006076AD">
      <w:pPr>
        <w:jc w:val="center"/>
      </w:pPr>
    </w:p>
    <w:p w14:paraId="139D8E7E" w14:textId="62AB720F" w:rsidR="006076AD" w:rsidRDefault="003E12B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2A20E39" wp14:editId="476401F2">
            <wp:simplePos x="0" y="0"/>
            <wp:positionH relativeFrom="column">
              <wp:posOffset>-153670</wp:posOffset>
            </wp:positionH>
            <wp:positionV relativeFrom="paragraph">
              <wp:posOffset>0</wp:posOffset>
            </wp:positionV>
            <wp:extent cx="6675120" cy="37528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0"/>
      <w:r w:rsidR="00E34D4B">
        <w:rPr>
          <w:noProof/>
        </w:rPr>
        <w:drawing>
          <wp:anchor distT="0" distB="0" distL="114300" distR="114300" simplePos="0" relativeHeight="251661312" behindDoc="0" locked="0" layoutInCell="1" allowOverlap="1" wp14:anchorId="2DEFCE22" wp14:editId="2310736F">
            <wp:simplePos x="0" y="0"/>
            <wp:positionH relativeFrom="column">
              <wp:posOffset>96520</wp:posOffset>
            </wp:positionH>
            <wp:positionV relativeFrom="paragraph">
              <wp:posOffset>4610735</wp:posOffset>
            </wp:positionV>
            <wp:extent cx="6675120" cy="37528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0"/>
      <w:r w:rsidR="00077725">
        <w:rPr>
          <w:rStyle w:val="CommentReference"/>
        </w:rPr>
        <w:commentReference w:id="0"/>
      </w:r>
      <w:r>
        <w:t>2</w:t>
      </w:r>
    </w:p>
    <w:sectPr w:rsidR="006076AD">
      <w:footerReference w:type="default" r:id="rId14"/>
      <w:footerReference w:type="first" r:id="rId15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ravind chowdary" w:date="2021-11-12T21:59:00Z" w:initials="Ac">
    <w:p w14:paraId="32F4BCCF" w14:textId="77777777" w:rsidR="00077725" w:rsidRDefault="00077725">
      <w:pPr>
        <w:rPr>
          <w:sz w:val="20"/>
          <w:szCs w:val="20"/>
        </w:rPr>
      </w:pPr>
      <w:r>
        <w:rPr>
          <w:rStyle w:val="CommentReference"/>
        </w:rPr>
        <w:annotationRef/>
      </w:r>
      <w:r>
        <w:t>2</w:t>
      </w:r>
    </w:p>
    <w:p w14:paraId="1BE9042D" w14:textId="71FC0EF0" w:rsidR="00077725" w:rsidRDefault="00077725" w:rsidP="00077725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E9042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623A" w16cex:dateUtc="2021-11-12T16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E9042D" w16cid:durableId="2539623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39EE9" w14:textId="77777777" w:rsidR="00196F2E" w:rsidRDefault="00196F2E">
      <w:pPr>
        <w:spacing w:after="0" w:line="240" w:lineRule="auto"/>
      </w:pPr>
      <w:r>
        <w:separator/>
      </w:r>
    </w:p>
  </w:endnote>
  <w:endnote w:type="continuationSeparator" w:id="0">
    <w:p w14:paraId="6BB1C4A7" w14:textId="77777777" w:rsidR="00196F2E" w:rsidRDefault="00196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B5CA32" w14:textId="77777777" w:rsidR="006076AD" w:rsidRDefault="00196F2E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7F01E" w14:textId="4537391F" w:rsidR="005D4F45" w:rsidRPr="005D4F45" w:rsidRDefault="005D4F45">
    <w:pPr>
      <w:pStyle w:val="Footer"/>
      <w:rPr>
        <w:b/>
        <w:bCs/>
      </w:rPr>
    </w:pPr>
    <w:r>
      <w:t>Output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1BCEC" w14:textId="77777777" w:rsidR="00196F2E" w:rsidRDefault="00196F2E">
      <w:pPr>
        <w:spacing w:after="0" w:line="240" w:lineRule="auto"/>
      </w:pPr>
      <w:r>
        <w:separator/>
      </w:r>
    </w:p>
  </w:footnote>
  <w:footnote w:type="continuationSeparator" w:id="0">
    <w:p w14:paraId="47211D14" w14:textId="77777777" w:rsidR="00196F2E" w:rsidRDefault="00196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ravind chowdary">
    <w15:presenceInfo w15:providerId="Windows Live" w15:userId="cbe42cf12ffbd5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00"/>
    <w:rsid w:val="00077725"/>
    <w:rsid w:val="00196F2E"/>
    <w:rsid w:val="002F7600"/>
    <w:rsid w:val="003E12B2"/>
    <w:rsid w:val="005D4F45"/>
    <w:rsid w:val="006076AD"/>
    <w:rsid w:val="006908BE"/>
    <w:rsid w:val="00822A18"/>
    <w:rsid w:val="009565B0"/>
    <w:rsid w:val="00E3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4A9C86"/>
  <w15:chartTrackingRefBased/>
  <w15:docId w15:val="{7926947E-7AF8-5444-BAAE-04665B171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sid w:val="0007772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772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772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77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772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microsoft.com/office/2018/08/relationships/commentsExtensible" Target="commentsExtensible.xml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microsoft.com/office/2016/09/relationships/commentsIds" Target="commentsIds.xml" /><Relationship Id="rId17" Type="http://schemas.microsoft.com/office/2011/relationships/people" Target="people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microsoft.com/office/2011/relationships/commentsExtended" Target="commentsExtended.xml" /><Relationship Id="rId5" Type="http://schemas.openxmlformats.org/officeDocument/2006/relationships/footnotes" Target="footnotes.xml" /><Relationship Id="rId15" Type="http://schemas.openxmlformats.org/officeDocument/2006/relationships/footer" Target="footer2.xml" /><Relationship Id="rId10" Type="http://schemas.openxmlformats.org/officeDocument/2006/relationships/comments" Target="comments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footer" Target="footer1.xm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%7b27D0A51C-7F31-454A-BB80-A87BB852EFA5%7dtf50002001.dotx" TargetMode="External" 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{27D0A51C-7F31-454A-BB80-A87BB852EFA5}tf50002001.dotx</Template>
  <TotalTime>4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chowdary</dc:creator>
  <cp:keywords/>
  <dc:description/>
  <cp:lastModifiedBy>Aravind chowdary</cp:lastModifiedBy>
  <cp:revision>9</cp:revision>
  <dcterms:created xsi:type="dcterms:W3CDTF">2021-11-12T16:25:00Z</dcterms:created>
  <dcterms:modified xsi:type="dcterms:W3CDTF">2021-11-12T16:29:00Z</dcterms:modified>
</cp:coreProperties>
</file>